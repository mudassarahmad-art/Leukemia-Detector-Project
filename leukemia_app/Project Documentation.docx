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5F5D" w14:textId="77777777" w:rsidR="00154224" w:rsidRDefault="00154224">
      <w:r w:rsidRPr="003A798E">
        <w:rPr>
          <w:noProof/>
          <w:lang w:val="en-AU" w:eastAsia="en-AU"/>
        </w:rPr>
        <mc:AlternateContent>
          <mc:Choice Requires="wpg">
            <w:drawing>
              <wp:anchor distT="0" distB="0" distL="114300" distR="114300" simplePos="0" relativeHeight="251663360" behindDoc="1" locked="1" layoutInCell="1" allowOverlap="1" wp14:anchorId="4AE4713D" wp14:editId="623AC17E">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025FE7B6" id="Group 1" o:spid="_x0000_s1026" alt="Decorative"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Layout w:type="fixed"/>
        <w:tblLook w:val="0600" w:firstRow="0" w:lastRow="0" w:firstColumn="0" w:lastColumn="0" w:noHBand="1" w:noVBand="1"/>
      </w:tblPr>
      <w:tblGrid>
        <w:gridCol w:w="424"/>
        <w:gridCol w:w="4971"/>
        <w:gridCol w:w="4927"/>
        <w:gridCol w:w="20"/>
        <w:gridCol w:w="424"/>
        <w:gridCol w:w="24"/>
      </w:tblGrid>
      <w:tr w:rsidR="00A81248" w:rsidRPr="003A798E" w14:paraId="64FCB728" w14:textId="77777777" w:rsidTr="000330B1">
        <w:tc>
          <w:tcPr>
            <w:tcW w:w="5395" w:type="dxa"/>
            <w:gridSpan w:val="2"/>
          </w:tcPr>
          <w:p w14:paraId="105334E0" w14:textId="77777777" w:rsidR="00A81248" w:rsidRPr="003A798E" w:rsidRDefault="00A81248" w:rsidP="00A81248">
            <w:pPr>
              <w:pStyle w:val="GraphicAnchor"/>
            </w:pPr>
          </w:p>
        </w:tc>
        <w:tc>
          <w:tcPr>
            <w:tcW w:w="5395" w:type="dxa"/>
            <w:gridSpan w:val="4"/>
          </w:tcPr>
          <w:p w14:paraId="632030CB" w14:textId="77777777" w:rsidR="00A81248" w:rsidRPr="003A798E" w:rsidRDefault="00A81248" w:rsidP="00A81248">
            <w:pPr>
              <w:pStyle w:val="GraphicAnchor"/>
            </w:pPr>
          </w:p>
        </w:tc>
      </w:tr>
      <w:tr w:rsidR="00A81248" w:rsidRPr="003A798E" w14:paraId="34DE8BCA" w14:textId="77777777" w:rsidTr="000330B1">
        <w:trPr>
          <w:trHeight w:val="2719"/>
        </w:trPr>
        <w:tc>
          <w:tcPr>
            <w:tcW w:w="5395" w:type="dxa"/>
            <w:gridSpan w:val="2"/>
          </w:tcPr>
          <w:p w14:paraId="11CCD0EE" w14:textId="3E0BB42A" w:rsidR="00A81248" w:rsidRPr="00153C13" w:rsidRDefault="00A556A5" w:rsidP="00637665">
            <w:pPr>
              <w:pStyle w:val="Heading1"/>
              <w:rPr>
                <w:sz w:val="48"/>
                <w:szCs w:val="48"/>
              </w:rPr>
            </w:pPr>
            <w:r w:rsidRPr="00153C13">
              <w:rPr>
                <w:sz w:val="48"/>
                <w:szCs w:val="48"/>
              </w:rPr>
              <w:t>PRO</w:t>
            </w:r>
            <w:r w:rsidR="00153C13" w:rsidRPr="00153C13">
              <w:rPr>
                <w:sz w:val="48"/>
                <w:szCs w:val="48"/>
              </w:rPr>
              <w:t>JECT</w:t>
            </w:r>
            <w:r w:rsidR="00090201" w:rsidRPr="00153C13">
              <w:rPr>
                <w:sz w:val="48"/>
                <w:szCs w:val="48"/>
              </w:rPr>
              <w:t xml:space="preserve"> </w:t>
            </w:r>
            <w:r w:rsidR="00153C13" w:rsidRPr="00153C13">
              <w:rPr>
                <w:sz w:val="48"/>
                <w:szCs w:val="48"/>
              </w:rPr>
              <w:t>DOCUMENTATION</w:t>
            </w:r>
          </w:p>
          <w:p w14:paraId="505F3A05" w14:textId="77777777" w:rsidR="00090201" w:rsidRDefault="00090201" w:rsidP="00090201">
            <w:pPr>
              <w:pStyle w:val="Heading4"/>
            </w:pPr>
            <w:r>
              <w:t>Introduction To Data Science</w:t>
            </w:r>
          </w:p>
          <w:p w14:paraId="4E0B6A73" w14:textId="64A97EE5" w:rsidR="00A556A5" w:rsidRPr="00A556A5" w:rsidRDefault="00A556A5" w:rsidP="00A556A5">
            <w:r>
              <w:t>( Leukemia Detection )</w:t>
            </w:r>
          </w:p>
        </w:tc>
        <w:tc>
          <w:tcPr>
            <w:tcW w:w="5395" w:type="dxa"/>
            <w:gridSpan w:val="4"/>
          </w:tcPr>
          <w:p w14:paraId="26FF8D5A" w14:textId="77777777" w:rsidR="00A81248" w:rsidRPr="003A798E" w:rsidRDefault="00A81248"/>
        </w:tc>
      </w:tr>
      <w:tr w:rsidR="00A81248" w:rsidRPr="003A798E" w14:paraId="53AC6723" w14:textId="77777777" w:rsidTr="000330B1">
        <w:trPr>
          <w:trHeight w:val="7776"/>
        </w:trPr>
        <w:tc>
          <w:tcPr>
            <w:tcW w:w="5395" w:type="dxa"/>
            <w:gridSpan w:val="2"/>
          </w:tcPr>
          <w:p w14:paraId="58A592E8" w14:textId="77777777" w:rsidR="00A81248" w:rsidRPr="003A798E" w:rsidRDefault="00A81248"/>
        </w:tc>
        <w:tc>
          <w:tcPr>
            <w:tcW w:w="5395" w:type="dxa"/>
            <w:gridSpan w:val="4"/>
          </w:tcPr>
          <w:p w14:paraId="6301B5E8" w14:textId="77777777" w:rsidR="00A81248" w:rsidRPr="003A798E" w:rsidRDefault="00A81248"/>
        </w:tc>
      </w:tr>
      <w:tr w:rsidR="00A81248" w:rsidRPr="003A798E" w14:paraId="6AED7490" w14:textId="77777777" w:rsidTr="000330B1">
        <w:trPr>
          <w:trHeight w:val="1299"/>
        </w:trPr>
        <w:tc>
          <w:tcPr>
            <w:tcW w:w="5395" w:type="dxa"/>
            <w:gridSpan w:val="2"/>
          </w:tcPr>
          <w:p w14:paraId="17FD8C19" w14:textId="77777777" w:rsidR="00A81248" w:rsidRPr="003A798E" w:rsidRDefault="00A81248"/>
        </w:tc>
        <w:tc>
          <w:tcPr>
            <w:tcW w:w="5395" w:type="dxa"/>
            <w:gridSpan w:val="4"/>
          </w:tcPr>
          <w:p w14:paraId="74F46183" w14:textId="26E0B245" w:rsidR="00A81248" w:rsidRPr="00A556A5" w:rsidRDefault="00090201" w:rsidP="00A81248">
            <w:pPr>
              <w:pStyle w:val="Heading2"/>
              <w:rPr>
                <w:b/>
                <w:bCs/>
                <w:sz w:val="36"/>
                <w:szCs w:val="36"/>
              </w:rPr>
            </w:pPr>
            <w:r w:rsidRPr="00A556A5">
              <w:rPr>
                <w:b/>
                <w:bCs/>
                <w:sz w:val="36"/>
                <w:szCs w:val="36"/>
              </w:rPr>
              <w:t>Group:</w:t>
            </w:r>
          </w:p>
          <w:p w14:paraId="6DFF5F39" w14:textId="77777777" w:rsidR="00A81248" w:rsidRPr="00A556A5" w:rsidRDefault="00090201" w:rsidP="00637665">
            <w:pPr>
              <w:pStyle w:val="Heading2"/>
              <w:rPr>
                <w:sz w:val="36"/>
                <w:szCs w:val="36"/>
              </w:rPr>
            </w:pPr>
            <w:r w:rsidRPr="00A556A5">
              <w:rPr>
                <w:sz w:val="36"/>
                <w:szCs w:val="36"/>
              </w:rPr>
              <w:t>Mudassar Ahmad</w:t>
            </w:r>
          </w:p>
          <w:p w14:paraId="6EEC2EE7" w14:textId="77777777" w:rsidR="00090201" w:rsidRPr="00A556A5" w:rsidRDefault="00090201" w:rsidP="00090201">
            <w:pPr>
              <w:pStyle w:val="Heading2"/>
              <w:rPr>
                <w:sz w:val="36"/>
                <w:szCs w:val="36"/>
              </w:rPr>
            </w:pPr>
            <w:r w:rsidRPr="00A556A5">
              <w:rPr>
                <w:sz w:val="36"/>
                <w:szCs w:val="36"/>
              </w:rPr>
              <w:t>Nouman Ghazi</w:t>
            </w:r>
          </w:p>
          <w:p w14:paraId="24B85447" w14:textId="77777777" w:rsidR="00090201" w:rsidRPr="00A556A5" w:rsidRDefault="00090201" w:rsidP="00090201">
            <w:pPr>
              <w:pStyle w:val="Heading2"/>
              <w:rPr>
                <w:sz w:val="36"/>
                <w:szCs w:val="36"/>
              </w:rPr>
            </w:pPr>
            <w:r w:rsidRPr="00A556A5">
              <w:rPr>
                <w:sz w:val="36"/>
                <w:szCs w:val="36"/>
              </w:rPr>
              <w:t xml:space="preserve">Kaleem Ullah </w:t>
            </w:r>
          </w:p>
          <w:p w14:paraId="5E4DD4E6" w14:textId="5BAC95FC" w:rsidR="00090201" w:rsidRPr="00A556A5" w:rsidRDefault="00090201" w:rsidP="00090201">
            <w:pPr>
              <w:pStyle w:val="Heading2"/>
              <w:rPr>
                <w:sz w:val="36"/>
                <w:szCs w:val="36"/>
              </w:rPr>
            </w:pPr>
            <w:r w:rsidRPr="00A556A5">
              <w:rPr>
                <w:sz w:val="36"/>
                <w:szCs w:val="36"/>
              </w:rPr>
              <w:t>Muhammad Abdullah</w:t>
            </w:r>
          </w:p>
        </w:tc>
      </w:tr>
      <w:tr w:rsidR="00A81248" w:rsidRPr="00D26C99" w14:paraId="627D7670" w14:textId="77777777" w:rsidTr="000330B1">
        <w:trPr>
          <w:trHeight w:val="1402"/>
        </w:trPr>
        <w:tc>
          <w:tcPr>
            <w:tcW w:w="5395" w:type="dxa"/>
            <w:gridSpan w:val="2"/>
          </w:tcPr>
          <w:p w14:paraId="329D9F91" w14:textId="77777777" w:rsidR="00A81248" w:rsidRPr="003A798E" w:rsidRDefault="00A81248"/>
        </w:tc>
        <w:tc>
          <w:tcPr>
            <w:tcW w:w="5395" w:type="dxa"/>
            <w:gridSpan w:val="4"/>
          </w:tcPr>
          <w:p w14:paraId="63FF3CD7" w14:textId="29925244" w:rsidR="00A81248" w:rsidRPr="00A556A5" w:rsidRDefault="00090201" w:rsidP="00A81248">
            <w:pPr>
              <w:pStyle w:val="Heading2"/>
              <w:rPr>
                <w:b/>
                <w:bCs/>
                <w:sz w:val="36"/>
                <w:szCs w:val="36"/>
                <w:lang w:val="fr-FR"/>
              </w:rPr>
            </w:pPr>
            <w:r w:rsidRPr="00A556A5">
              <w:rPr>
                <w:b/>
                <w:bCs/>
                <w:sz w:val="36"/>
                <w:szCs w:val="36"/>
              </w:rPr>
              <w:t>Instructor:</w:t>
            </w:r>
          </w:p>
          <w:p w14:paraId="51CDE2AA" w14:textId="030E6E48" w:rsidR="00A81248" w:rsidRPr="00A556A5" w:rsidRDefault="00090201" w:rsidP="00637665">
            <w:pPr>
              <w:pStyle w:val="Heading2"/>
              <w:rPr>
                <w:sz w:val="36"/>
                <w:szCs w:val="36"/>
                <w:lang w:val="fr-FR"/>
              </w:rPr>
            </w:pPr>
            <w:r w:rsidRPr="00A556A5">
              <w:rPr>
                <w:sz w:val="36"/>
                <w:szCs w:val="36"/>
              </w:rPr>
              <w:t>Sir Hammad Ghulam Mustafa</w:t>
            </w:r>
          </w:p>
        </w:tc>
      </w:tr>
      <w:tr w:rsidR="001205A1" w:rsidRPr="00D26C99" w14:paraId="7E4A4521" w14:textId="77777777" w:rsidTr="000330B1">
        <w:tblPrEx>
          <w:shd w:val="clear" w:color="auto" w:fill="EDF0F4" w:themeFill="accent3"/>
          <w:tblCellMar>
            <w:left w:w="0" w:type="dxa"/>
            <w:right w:w="0" w:type="dxa"/>
          </w:tblCellMar>
        </w:tblPrEx>
        <w:trPr>
          <w:gridAfter w:val="1"/>
          <w:wAfter w:w="24" w:type="dxa"/>
          <w:trHeight w:val="342"/>
        </w:trPr>
        <w:tc>
          <w:tcPr>
            <w:tcW w:w="424" w:type="dxa"/>
            <w:shd w:val="clear" w:color="auto" w:fill="EDF0F4" w:themeFill="accent3"/>
          </w:tcPr>
          <w:p w14:paraId="4687DF84" w14:textId="77777777" w:rsidR="00A81248" w:rsidRPr="00A059BA" w:rsidRDefault="00A81248">
            <w:pPr>
              <w:rPr>
                <w:lang w:val="fr-FR"/>
              </w:rPr>
            </w:pPr>
          </w:p>
        </w:tc>
        <w:tc>
          <w:tcPr>
            <w:tcW w:w="9898" w:type="dxa"/>
            <w:gridSpan w:val="2"/>
            <w:shd w:val="clear" w:color="auto" w:fill="EDF0F4" w:themeFill="accent3"/>
          </w:tcPr>
          <w:p w14:paraId="6596B427" w14:textId="77777777" w:rsidR="00A81248" w:rsidRPr="00A059BA" w:rsidRDefault="00A81248">
            <w:pPr>
              <w:rPr>
                <w:lang w:val="fr-FR"/>
              </w:rPr>
            </w:pPr>
          </w:p>
        </w:tc>
        <w:tc>
          <w:tcPr>
            <w:tcW w:w="20" w:type="dxa"/>
            <w:shd w:val="clear" w:color="auto" w:fill="EDF0F4" w:themeFill="accent3"/>
          </w:tcPr>
          <w:p w14:paraId="618A16E8" w14:textId="77777777" w:rsidR="00A81248" w:rsidRPr="00A059BA" w:rsidRDefault="00A81248">
            <w:pPr>
              <w:rPr>
                <w:lang w:val="fr-FR"/>
              </w:rPr>
            </w:pPr>
          </w:p>
        </w:tc>
        <w:tc>
          <w:tcPr>
            <w:tcW w:w="424" w:type="dxa"/>
            <w:shd w:val="clear" w:color="auto" w:fill="EDF0F4" w:themeFill="accent3"/>
          </w:tcPr>
          <w:p w14:paraId="099D9ADA" w14:textId="77777777" w:rsidR="00A81248" w:rsidRPr="00A059BA" w:rsidRDefault="00A81248">
            <w:pPr>
              <w:rPr>
                <w:lang w:val="fr-FR"/>
              </w:rPr>
            </w:pPr>
          </w:p>
        </w:tc>
      </w:tr>
      <w:tr w:rsidR="001205A1" w:rsidRPr="003A798E" w14:paraId="39A4AA03" w14:textId="77777777" w:rsidTr="000330B1">
        <w:tblPrEx>
          <w:shd w:val="clear" w:color="auto" w:fill="EDF0F4" w:themeFill="accent3"/>
          <w:tblCellMar>
            <w:left w:w="0" w:type="dxa"/>
            <w:right w:w="0" w:type="dxa"/>
          </w:tblCellMar>
        </w:tblPrEx>
        <w:trPr>
          <w:gridAfter w:val="1"/>
          <w:wAfter w:w="24" w:type="dxa"/>
          <w:trHeight w:val="3568"/>
        </w:trPr>
        <w:tc>
          <w:tcPr>
            <w:tcW w:w="424" w:type="dxa"/>
            <w:shd w:val="clear" w:color="auto" w:fill="EDF0F4" w:themeFill="accent3"/>
          </w:tcPr>
          <w:p w14:paraId="024AFC14" w14:textId="77777777" w:rsidR="001205A1" w:rsidRPr="00A059BA" w:rsidRDefault="001205A1">
            <w:pPr>
              <w:rPr>
                <w:lang w:val="fr-FR"/>
              </w:rPr>
            </w:pPr>
          </w:p>
        </w:tc>
        <w:tc>
          <w:tcPr>
            <w:tcW w:w="9918" w:type="dxa"/>
            <w:gridSpan w:val="3"/>
            <w:shd w:val="clear" w:color="auto" w:fill="EDF0F4" w:themeFill="accent3"/>
          </w:tcPr>
          <w:p w14:paraId="11B52CC3" w14:textId="77777777" w:rsidR="001205A1" w:rsidRPr="003A798E" w:rsidRDefault="00000000" w:rsidP="00A556A5">
            <w:pPr>
              <w:pStyle w:val="Heading3"/>
            </w:pPr>
            <w:sdt>
              <w:sdtPr>
                <w:id w:val="1652173645"/>
                <w:placeholder>
                  <w:docPart w:val="3FEBFA0E473E43EC9BC2E881AE943EEA"/>
                </w:placeholder>
                <w:temporary/>
                <w:showingPlcHdr/>
                <w15:appearance w15:val="hidden"/>
              </w:sdtPr>
              <w:sdtContent>
                <w:r w:rsidR="00637665">
                  <w:t>INTRODUCTION</w:t>
                </w:r>
              </w:sdtContent>
            </w:sdt>
          </w:p>
          <w:p w14:paraId="6E82EFBC" w14:textId="77777777" w:rsidR="001205A1" w:rsidRPr="003A798E" w:rsidRDefault="001205A1" w:rsidP="00A556A5"/>
          <w:p w14:paraId="0E6E139C" w14:textId="77777777" w:rsidR="00090201" w:rsidRPr="00090201" w:rsidRDefault="00090201" w:rsidP="00A556A5">
            <w:pPr>
              <w:rPr>
                <w:lang w:val="en-PK"/>
              </w:rPr>
            </w:pPr>
            <w:r w:rsidRPr="00090201">
              <w:rPr>
                <w:lang w:val="en-PK"/>
              </w:rPr>
              <w:t>Leukemia is a serious type of Leukemia that affects the blood and bone marrow. It mainly impacts white blood cells, which are responsible for fighting infections in the body. In leukemia, abnormal white blood cells are produced rapidly, which reduces the body's ability to fight diseases.</w:t>
            </w:r>
          </w:p>
          <w:p w14:paraId="2FF2F2E8" w14:textId="77777777" w:rsidR="00090201" w:rsidRPr="00090201" w:rsidRDefault="00090201" w:rsidP="00A556A5">
            <w:pPr>
              <w:rPr>
                <w:lang w:val="en-PK"/>
              </w:rPr>
            </w:pPr>
            <w:r w:rsidRPr="00090201">
              <w:rPr>
                <w:lang w:val="en-PK"/>
              </w:rPr>
              <w:t>Early detection of leukemia is very important because it can significantly improve treatment outcomes and survival rates. Traditionally, leukemia is diagnosed through laboratory tests and expert medical analysis, which can be time-consuming and require specialized knowledge.</w:t>
            </w:r>
          </w:p>
          <w:p w14:paraId="165D80B5" w14:textId="511EE54B" w:rsidR="00090201" w:rsidRPr="00090201" w:rsidRDefault="00090201" w:rsidP="00A556A5">
            <w:pPr>
              <w:rPr>
                <w:lang w:val="en-PK"/>
              </w:rPr>
            </w:pPr>
            <w:r w:rsidRPr="00090201">
              <w:rPr>
                <w:lang w:val="en-PK"/>
              </w:rPr>
              <w:t>With the advancement of Data Science and machine learning, it is now possible to analyse medical data efficiently and build predictive models that assist in disease detection. This project focuses on applying machine learning techniques to detect leukemia using available datasets.</w:t>
            </w:r>
          </w:p>
          <w:p w14:paraId="34A9BD03" w14:textId="77777777" w:rsidR="00090201" w:rsidRDefault="00090201" w:rsidP="00A556A5"/>
          <w:p w14:paraId="5DF1816C" w14:textId="336E0EB3" w:rsidR="00090201" w:rsidRDefault="00090201" w:rsidP="00A556A5">
            <w:pPr>
              <w:pStyle w:val="Heading3"/>
            </w:pPr>
            <w:r>
              <w:t>OBJECTIVES</w:t>
            </w:r>
          </w:p>
          <w:p w14:paraId="0FF20DB1" w14:textId="1156F035" w:rsidR="00090201" w:rsidRPr="00090201" w:rsidRDefault="00090201" w:rsidP="00A556A5"/>
        </w:tc>
        <w:tc>
          <w:tcPr>
            <w:tcW w:w="424" w:type="dxa"/>
            <w:shd w:val="clear" w:color="auto" w:fill="EDF0F4" w:themeFill="accent3"/>
          </w:tcPr>
          <w:p w14:paraId="5404079B" w14:textId="77777777" w:rsidR="001205A1" w:rsidRPr="003A798E" w:rsidRDefault="001205A1"/>
        </w:tc>
      </w:tr>
      <w:tr w:rsidR="001205A1" w:rsidRPr="003A798E" w14:paraId="00C8EB7A" w14:textId="77777777" w:rsidTr="000330B1">
        <w:tblPrEx>
          <w:shd w:val="clear" w:color="auto" w:fill="EDF0F4" w:themeFill="accent3"/>
          <w:tblCellMar>
            <w:left w:w="0" w:type="dxa"/>
            <w:right w:w="0" w:type="dxa"/>
          </w:tblCellMar>
        </w:tblPrEx>
        <w:trPr>
          <w:gridAfter w:val="1"/>
          <w:wAfter w:w="24" w:type="dxa"/>
          <w:trHeight w:val="6773"/>
        </w:trPr>
        <w:tc>
          <w:tcPr>
            <w:tcW w:w="424" w:type="dxa"/>
            <w:shd w:val="clear" w:color="auto" w:fill="EDF0F4" w:themeFill="accent3"/>
          </w:tcPr>
          <w:p w14:paraId="7D1B13B9" w14:textId="77777777" w:rsidR="00A81248" w:rsidRPr="003A798E" w:rsidRDefault="00A81248"/>
        </w:tc>
        <w:tc>
          <w:tcPr>
            <w:tcW w:w="9898" w:type="dxa"/>
            <w:gridSpan w:val="2"/>
            <w:shd w:val="clear" w:color="auto" w:fill="EDF0F4" w:themeFill="accent3"/>
          </w:tcPr>
          <w:p w14:paraId="047AE4FE" w14:textId="77777777" w:rsidR="00090201" w:rsidRPr="00090201" w:rsidRDefault="00090201" w:rsidP="00A556A5">
            <w:pPr>
              <w:rPr>
                <w:lang w:val="en-PK"/>
              </w:rPr>
            </w:pPr>
            <w:r w:rsidRPr="00090201">
              <w:rPr>
                <w:lang w:val="en-PK"/>
              </w:rPr>
              <w:t>The main objectives of this project are:</w:t>
            </w:r>
          </w:p>
          <w:p w14:paraId="79AFA59C" w14:textId="63CE00BC" w:rsidR="00090201" w:rsidRPr="00090201" w:rsidRDefault="00090201" w:rsidP="00153C13">
            <w:pPr>
              <w:numPr>
                <w:ilvl w:val="0"/>
                <w:numId w:val="13"/>
              </w:numPr>
              <w:rPr>
                <w:lang w:val="en-PK"/>
              </w:rPr>
            </w:pPr>
            <w:r w:rsidRPr="00090201">
              <w:rPr>
                <w:lang w:val="en-PK"/>
              </w:rPr>
              <w:t>To understand the concept and impact of leukemia</w:t>
            </w:r>
          </w:p>
          <w:p w14:paraId="62713A7F" w14:textId="70FF0EC0" w:rsidR="00090201" w:rsidRPr="00090201" w:rsidRDefault="00090201" w:rsidP="00153C13">
            <w:pPr>
              <w:numPr>
                <w:ilvl w:val="0"/>
                <w:numId w:val="13"/>
              </w:numPr>
              <w:rPr>
                <w:lang w:val="en-PK"/>
              </w:rPr>
            </w:pPr>
            <w:r w:rsidRPr="00090201">
              <w:rPr>
                <w:lang w:val="en-PK"/>
              </w:rPr>
              <w:t>To collect and analyse medical datasets related to leukemia</w:t>
            </w:r>
          </w:p>
          <w:p w14:paraId="2CDDF879" w14:textId="03E5CF85" w:rsidR="00090201" w:rsidRPr="00090201" w:rsidRDefault="00090201" w:rsidP="00153C13">
            <w:pPr>
              <w:numPr>
                <w:ilvl w:val="0"/>
                <w:numId w:val="13"/>
              </w:numPr>
              <w:rPr>
                <w:lang w:val="en-PK"/>
              </w:rPr>
            </w:pPr>
            <w:r w:rsidRPr="00090201">
              <w:rPr>
                <w:lang w:val="en-PK"/>
              </w:rPr>
              <w:t>To preprocess and clean the dataset for better performance</w:t>
            </w:r>
          </w:p>
          <w:p w14:paraId="5A9207BB" w14:textId="2256C6DC" w:rsidR="00090201" w:rsidRPr="00090201" w:rsidRDefault="00090201" w:rsidP="00153C13">
            <w:pPr>
              <w:numPr>
                <w:ilvl w:val="0"/>
                <w:numId w:val="13"/>
              </w:numPr>
              <w:rPr>
                <w:lang w:val="en-PK"/>
              </w:rPr>
            </w:pPr>
            <w:r w:rsidRPr="00090201">
              <w:rPr>
                <w:lang w:val="en-PK"/>
              </w:rPr>
              <w:t>To apply machine learning algorithms for classification</w:t>
            </w:r>
          </w:p>
          <w:p w14:paraId="2F3F7F9B" w14:textId="76179978" w:rsidR="00090201" w:rsidRPr="00090201" w:rsidRDefault="00090201" w:rsidP="00153C13">
            <w:pPr>
              <w:numPr>
                <w:ilvl w:val="0"/>
                <w:numId w:val="13"/>
              </w:numPr>
              <w:rPr>
                <w:lang w:val="en-PK"/>
              </w:rPr>
            </w:pPr>
            <w:r w:rsidRPr="00090201">
              <w:rPr>
                <w:lang w:val="en-PK"/>
              </w:rPr>
              <w:t>To evaluate the performance of the model</w:t>
            </w:r>
          </w:p>
          <w:p w14:paraId="320F1BA6" w14:textId="02678F9A" w:rsidR="00090201" w:rsidRPr="00090201" w:rsidRDefault="00090201" w:rsidP="00153C13">
            <w:pPr>
              <w:numPr>
                <w:ilvl w:val="0"/>
                <w:numId w:val="13"/>
              </w:numPr>
              <w:rPr>
                <w:lang w:val="en-PK"/>
              </w:rPr>
            </w:pPr>
            <w:r w:rsidRPr="00090201">
              <w:rPr>
                <w:lang w:val="en-PK"/>
              </w:rPr>
              <w:t>To create a simple system that predicts leukemia presence</w:t>
            </w:r>
          </w:p>
          <w:p w14:paraId="149CB85D" w14:textId="77777777" w:rsidR="001205A1" w:rsidRDefault="001205A1" w:rsidP="00A556A5"/>
          <w:p w14:paraId="19D9E299" w14:textId="77777777" w:rsidR="00090201" w:rsidRPr="00090201" w:rsidRDefault="00090201" w:rsidP="00A556A5">
            <w:pPr>
              <w:pStyle w:val="Heading3"/>
              <w:rPr>
                <w:lang w:val="en-PK"/>
              </w:rPr>
            </w:pPr>
            <w:r w:rsidRPr="00090201">
              <w:rPr>
                <w:lang w:val="en-PK"/>
              </w:rPr>
              <w:t>Scope of the Project</w:t>
            </w:r>
          </w:p>
          <w:p w14:paraId="56D6D668" w14:textId="77777777" w:rsidR="00090201" w:rsidRPr="00090201" w:rsidRDefault="00090201" w:rsidP="00A556A5">
            <w:pPr>
              <w:rPr>
                <w:lang w:val="en-PK"/>
              </w:rPr>
            </w:pPr>
            <w:r w:rsidRPr="00090201">
              <w:rPr>
                <w:lang w:val="en-PK"/>
              </w:rPr>
              <w:t>This project is limited to:</w:t>
            </w:r>
          </w:p>
          <w:p w14:paraId="0AEC30EC" w14:textId="59FCB5ED" w:rsidR="00090201" w:rsidRPr="00090201" w:rsidRDefault="00090201" w:rsidP="00153C13">
            <w:pPr>
              <w:numPr>
                <w:ilvl w:val="0"/>
                <w:numId w:val="13"/>
              </w:numPr>
              <w:rPr>
                <w:lang w:val="en-PK"/>
              </w:rPr>
            </w:pPr>
            <w:r w:rsidRPr="00090201">
              <w:rPr>
                <w:lang w:val="en-PK"/>
              </w:rPr>
              <w:t>Using publicly available datasets (e.g., from Kaggle)</w:t>
            </w:r>
          </w:p>
          <w:p w14:paraId="221D78BF" w14:textId="4EDC1AAB" w:rsidR="00090201" w:rsidRPr="00090201" w:rsidRDefault="00090201" w:rsidP="00153C13">
            <w:pPr>
              <w:numPr>
                <w:ilvl w:val="0"/>
                <w:numId w:val="13"/>
              </w:numPr>
              <w:rPr>
                <w:lang w:val="en-PK"/>
              </w:rPr>
            </w:pPr>
            <w:r w:rsidRPr="00090201">
              <w:rPr>
                <w:lang w:val="en-PK"/>
              </w:rPr>
              <w:t>Applying basic machine learning algorithms suitable for beginners</w:t>
            </w:r>
          </w:p>
          <w:p w14:paraId="5FADF4E7" w14:textId="6CF7ED3B" w:rsidR="00090201" w:rsidRPr="00090201" w:rsidRDefault="00090201" w:rsidP="00153C13">
            <w:pPr>
              <w:numPr>
                <w:ilvl w:val="0"/>
                <w:numId w:val="13"/>
              </w:numPr>
              <w:rPr>
                <w:lang w:val="en-PK"/>
              </w:rPr>
            </w:pPr>
            <w:r w:rsidRPr="00090201">
              <w:rPr>
                <w:lang w:val="en-PK"/>
              </w:rPr>
              <w:t>Focusing on binary classification (Leukemia / No Leukemia)</w:t>
            </w:r>
          </w:p>
          <w:p w14:paraId="2F9920A1" w14:textId="7E54EBD6" w:rsidR="00090201" w:rsidRPr="00090201" w:rsidRDefault="00090201" w:rsidP="00153C13">
            <w:pPr>
              <w:numPr>
                <w:ilvl w:val="0"/>
                <w:numId w:val="13"/>
              </w:numPr>
              <w:rPr>
                <w:lang w:val="en-PK"/>
              </w:rPr>
            </w:pPr>
            <w:r w:rsidRPr="00090201">
              <w:rPr>
                <w:lang w:val="en-PK"/>
              </w:rPr>
              <w:t>Developing a simple prototype system</w:t>
            </w:r>
          </w:p>
          <w:p w14:paraId="20858ABF" w14:textId="77777777" w:rsidR="00090201" w:rsidRPr="00090201" w:rsidRDefault="00090201" w:rsidP="00A556A5">
            <w:pPr>
              <w:rPr>
                <w:lang w:val="en-PK"/>
              </w:rPr>
            </w:pPr>
            <w:r w:rsidRPr="00090201">
              <w:rPr>
                <w:lang w:val="en-PK"/>
              </w:rPr>
              <w:t>Future enhancements may include using deep learning models and real-time medical data.</w:t>
            </w:r>
          </w:p>
          <w:p w14:paraId="6FFFF18D" w14:textId="77777777" w:rsidR="00090201" w:rsidRPr="00090201" w:rsidRDefault="00090201" w:rsidP="00A556A5">
            <w:pPr>
              <w:pStyle w:val="Heading3"/>
              <w:rPr>
                <w:lang w:val="en-PK"/>
              </w:rPr>
            </w:pPr>
            <w:r w:rsidRPr="00090201">
              <w:rPr>
                <w:lang w:val="en-PK"/>
              </w:rPr>
              <w:t>Literature / Background Study</w:t>
            </w:r>
          </w:p>
          <w:p w14:paraId="48E29852" w14:textId="77777777" w:rsidR="00090201" w:rsidRPr="00090201" w:rsidRDefault="00090201" w:rsidP="00A556A5">
            <w:pPr>
              <w:rPr>
                <w:lang w:val="en-PK"/>
              </w:rPr>
            </w:pPr>
            <w:r w:rsidRPr="00090201">
              <w:rPr>
                <w:lang w:val="en-PK"/>
              </w:rPr>
              <w:t>We studied basic concepts related to:</w:t>
            </w:r>
          </w:p>
          <w:p w14:paraId="37FA636C" w14:textId="1AE8773E" w:rsidR="00090201" w:rsidRPr="00090201" w:rsidRDefault="00090201" w:rsidP="00153C13">
            <w:pPr>
              <w:numPr>
                <w:ilvl w:val="0"/>
                <w:numId w:val="13"/>
              </w:numPr>
              <w:rPr>
                <w:lang w:val="en-PK"/>
              </w:rPr>
            </w:pPr>
            <w:r w:rsidRPr="00090201">
              <w:rPr>
                <w:lang w:val="en-PK"/>
              </w:rPr>
              <w:t>Leukemia and its types</w:t>
            </w:r>
          </w:p>
          <w:p w14:paraId="1BC4F3B6" w14:textId="63333ACC" w:rsidR="00090201" w:rsidRPr="00090201" w:rsidRDefault="00090201" w:rsidP="00153C13">
            <w:pPr>
              <w:numPr>
                <w:ilvl w:val="0"/>
                <w:numId w:val="13"/>
              </w:numPr>
              <w:rPr>
                <w:lang w:val="en-PK"/>
              </w:rPr>
            </w:pPr>
            <w:r w:rsidRPr="00090201">
              <w:rPr>
                <w:lang w:val="en-PK"/>
              </w:rPr>
              <w:t>Importance of early detection</w:t>
            </w:r>
          </w:p>
          <w:p w14:paraId="6DC65FE9" w14:textId="3F638392" w:rsidR="00090201" w:rsidRPr="00090201" w:rsidRDefault="00090201" w:rsidP="00153C13">
            <w:pPr>
              <w:numPr>
                <w:ilvl w:val="0"/>
                <w:numId w:val="13"/>
              </w:numPr>
              <w:rPr>
                <w:lang w:val="en-PK"/>
              </w:rPr>
            </w:pPr>
            <w:r w:rsidRPr="00090201">
              <w:rPr>
                <w:lang w:val="en-PK"/>
              </w:rPr>
              <w:t>Basics of machine learning</w:t>
            </w:r>
          </w:p>
          <w:p w14:paraId="6E5A62D4" w14:textId="67BB3B3F" w:rsidR="00090201" w:rsidRPr="00090201" w:rsidRDefault="00090201" w:rsidP="00153C13">
            <w:pPr>
              <w:numPr>
                <w:ilvl w:val="0"/>
                <w:numId w:val="13"/>
              </w:numPr>
              <w:rPr>
                <w:lang w:val="en-PK"/>
              </w:rPr>
            </w:pPr>
            <w:r w:rsidRPr="00090201">
              <w:rPr>
                <w:lang w:val="en-PK"/>
              </w:rPr>
              <w:t>Supervised learning techniques</w:t>
            </w:r>
          </w:p>
          <w:p w14:paraId="1C8E6284" w14:textId="14DCDD78" w:rsidR="00090201" w:rsidRPr="00090201" w:rsidRDefault="00090201" w:rsidP="00153C13">
            <w:pPr>
              <w:numPr>
                <w:ilvl w:val="0"/>
                <w:numId w:val="13"/>
              </w:numPr>
              <w:rPr>
                <w:lang w:val="en-PK"/>
              </w:rPr>
            </w:pPr>
            <w:r w:rsidRPr="00090201">
              <w:rPr>
                <w:lang w:val="en-PK"/>
              </w:rPr>
              <w:t>Classification algorithms</w:t>
            </w:r>
          </w:p>
          <w:p w14:paraId="1D663367" w14:textId="77777777" w:rsidR="00090201" w:rsidRPr="00090201" w:rsidRDefault="00090201" w:rsidP="00A556A5">
            <w:pPr>
              <w:rPr>
                <w:lang w:val="en-PK"/>
              </w:rPr>
            </w:pPr>
            <w:r w:rsidRPr="00090201">
              <w:rPr>
                <w:lang w:val="en-PK"/>
              </w:rPr>
              <w:t>We also explored how machine learning is being used in healthcare for disease prediction and diagnosis.</w:t>
            </w:r>
          </w:p>
          <w:p w14:paraId="4E8F59F3" w14:textId="77777777" w:rsidR="00090201" w:rsidRDefault="00090201" w:rsidP="00A556A5"/>
          <w:p w14:paraId="71716ED2" w14:textId="7829088D" w:rsidR="00F64ABA" w:rsidRPr="00F64ABA" w:rsidRDefault="00F64ABA" w:rsidP="00A556A5">
            <w:pPr>
              <w:pStyle w:val="Heading3"/>
              <w:rPr>
                <w:lang w:val="en-PK"/>
              </w:rPr>
            </w:pPr>
            <w:r w:rsidRPr="00F64ABA">
              <w:rPr>
                <w:lang w:val="en-PK"/>
              </w:rPr>
              <w:lastRenderedPageBreak/>
              <w:t>Dataset Information</w:t>
            </w:r>
          </w:p>
          <w:p w14:paraId="27B56B0C" w14:textId="77777777" w:rsidR="00F64ABA" w:rsidRPr="00F64ABA" w:rsidRDefault="00F64ABA" w:rsidP="00A556A5">
            <w:pPr>
              <w:rPr>
                <w:lang w:val="en-PK"/>
              </w:rPr>
            </w:pPr>
            <w:r w:rsidRPr="00F64ABA">
              <w:rPr>
                <w:lang w:val="en-PK"/>
              </w:rPr>
              <w:t>We plan to use datasets that contain:</w:t>
            </w:r>
          </w:p>
          <w:p w14:paraId="75D86F77" w14:textId="5939FFC2" w:rsidR="00F64ABA" w:rsidRPr="00F64ABA" w:rsidRDefault="00F64ABA" w:rsidP="00153C13">
            <w:pPr>
              <w:numPr>
                <w:ilvl w:val="0"/>
                <w:numId w:val="13"/>
              </w:numPr>
              <w:rPr>
                <w:lang w:val="en-PK"/>
              </w:rPr>
            </w:pPr>
            <w:r w:rsidRPr="00F64ABA">
              <w:rPr>
                <w:lang w:val="en-PK"/>
              </w:rPr>
              <w:t>Blood test values (e.g., WBC count, RBC count, etc.)</w:t>
            </w:r>
          </w:p>
          <w:p w14:paraId="0B392CB5" w14:textId="21159D1B" w:rsidR="00F64ABA" w:rsidRPr="00F64ABA" w:rsidRDefault="00F64ABA" w:rsidP="00153C13">
            <w:pPr>
              <w:numPr>
                <w:ilvl w:val="0"/>
                <w:numId w:val="13"/>
              </w:numPr>
              <w:rPr>
                <w:lang w:val="en-PK"/>
              </w:rPr>
            </w:pPr>
            <w:r w:rsidRPr="00F64ABA">
              <w:rPr>
                <w:lang w:val="en-PK"/>
              </w:rPr>
              <w:t>Patient-related attributes</w:t>
            </w:r>
          </w:p>
          <w:p w14:paraId="2B74D4A0" w14:textId="5538D04D" w:rsidR="00F64ABA" w:rsidRPr="00F64ABA" w:rsidRDefault="00F64ABA" w:rsidP="00153C13">
            <w:pPr>
              <w:numPr>
                <w:ilvl w:val="0"/>
                <w:numId w:val="13"/>
              </w:numPr>
              <w:rPr>
                <w:lang w:val="en-PK"/>
              </w:rPr>
            </w:pPr>
            <w:r w:rsidRPr="00F64ABA">
              <w:rPr>
                <w:lang w:val="en-PK"/>
              </w:rPr>
              <w:t>Target variable (presence or absence of leukemia)</w:t>
            </w:r>
          </w:p>
          <w:p w14:paraId="3C0DD2CB" w14:textId="77777777" w:rsidR="00F64ABA" w:rsidRPr="00F64ABA" w:rsidRDefault="00F64ABA" w:rsidP="00A556A5">
            <w:pPr>
              <w:rPr>
                <w:lang w:val="en-PK"/>
              </w:rPr>
            </w:pPr>
            <w:r w:rsidRPr="00F64ABA">
              <w:rPr>
                <w:lang w:val="en-PK"/>
              </w:rPr>
              <w:t>The datasets are being explored from sources like Kaggle and other open repositories.</w:t>
            </w:r>
          </w:p>
          <w:p w14:paraId="1B5A4756" w14:textId="77777777" w:rsidR="00090201" w:rsidRDefault="00090201" w:rsidP="00A556A5"/>
          <w:p w14:paraId="614DD174" w14:textId="77777777" w:rsidR="00F64ABA" w:rsidRPr="00F64ABA" w:rsidRDefault="00F64ABA" w:rsidP="00A556A5">
            <w:pPr>
              <w:pStyle w:val="Heading3"/>
              <w:rPr>
                <w:lang w:val="en-PK"/>
              </w:rPr>
            </w:pPr>
            <w:r w:rsidRPr="00F64ABA">
              <w:rPr>
                <w:lang w:val="en-PK"/>
              </w:rPr>
              <w:t>Methodology / Workflow</w:t>
            </w:r>
          </w:p>
          <w:p w14:paraId="016949E1" w14:textId="77777777" w:rsidR="00F64ABA" w:rsidRPr="00F64ABA" w:rsidRDefault="00F64ABA" w:rsidP="00A556A5">
            <w:pPr>
              <w:rPr>
                <w:lang w:val="en-PK"/>
              </w:rPr>
            </w:pPr>
            <w:r w:rsidRPr="00F64ABA">
              <w:rPr>
                <w:lang w:val="en-PK"/>
              </w:rPr>
              <w:t>The project will follow these steps:</w:t>
            </w:r>
          </w:p>
          <w:p w14:paraId="3F43DE15" w14:textId="77777777" w:rsidR="00F64ABA" w:rsidRPr="00F64ABA" w:rsidRDefault="00F64ABA" w:rsidP="00A556A5">
            <w:pPr>
              <w:pStyle w:val="Heading3"/>
              <w:rPr>
                <w:sz w:val="32"/>
                <w:szCs w:val="32"/>
                <w:lang w:val="en-PK"/>
              </w:rPr>
            </w:pPr>
            <w:r w:rsidRPr="00F64ABA">
              <w:rPr>
                <w:sz w:val="32"/>
                <w:szCs w:val="32"/>
                <w:lang w:val="en-PK"/>
              </w:rPr>
              <w:t>Step 1: Data Collection</w:t>
            </w:r>
          </w:p>
          <w:p w14:paraId="29AB9EF4" w14:textId="77777777" w:rsidR="00F64ABA" w:rsidRPr="00F64ABA" w:rsidRDefault="00F64ABA" w:rsidP="00A556A5">
            <w:pPr>
              <w:rPr>
                <w:lang w:val="en-PK"/>
              </w:rPr>
            </w:pPr>
            <w:r w:rsidRPr="00F64ABA">
              <w:rPr>
                <w:lang w:val="en-PK"/>
              </w:rPr>
              <w:t>Collect dataset from reliable sources</w:t>
            </w:r>
          </w:p>
          <w:p w14:paraId="37FDB4FB" w14:textId="77777777" w:rsidR="00F64ABA" w:rsidRPr="00F64ABA" w:rsidRDefault="00F64ABA" w:rsidP="00A556A5">
            <w:pPr>
              <w:pStyle w:val="Heading3"/>
              <w:rPr>
                <w:sz w:val="32"/>
                <w:szCs w:val="32"/>
                <w:lang w:val="en-PK"/>
              </w:rPr>
            </w:pPr>
            <w:r w:rsidRPr="00F64ABA">
              <w:rPr>
                <w:sz w:val="32"/>
                <w:szCs w:val="32"/>
                <w:lang w:val="en-PK"/>
              </w:rPr>
              <w:t>Step 2: Data Preprocessing</w:t>
            </w:r>
          </w:p>
          <w:p w14:paraId="1B14DFD2" w14:textId="7F9BFC5A" w:rsidR="00F64ABA" w:rsidRPr="00F64ABA" w:rsidRDefault="00F64ABA" w:rsidP="00153C13">
            <w:pPr>
              <w:numPr>
                <w:ilvl w:val="0"/>
                <w:numId w:val="13"/>
              </w:numPr>
              <w:rPr>
                <w:lang w:val="en-PK"/>
              </w:rPr>
            </w:pPr>
            <w:r w:rsidRPr="00F64ABA">
              <w:rPr>
                <w:lang w:val="en-PK"/>
              </w:rPr>
              <w:t>Handle missing values</w:t>
            </w:r>
          </w:p>
          <w:p w14:paraId="0ADB3E94" w14:textId="1E2CF57E" w:rsidR="00F64ABA" w:rsidRPr="00F64ABA" w:rsidRDefault="00F64ABA" w:rsidP="00153C13">
            <w:pPr>
              <w:numPr>
                <w:ilvl w:val="0"/>
                <w:numId w:val="13"/>
              </w:numPr>
              <w:rPr>
                <w:lang w:val="en-PK"/>
              </w:rPr>
            </w:pPr>
            <w:r w:rsidRPr="00F64ABA">
              <w:rPr>
                <w:lang w:val="en-PK"/>
              </w:rPr>
              <w:t>Normalize data</w:t>
            </w:r>
          </w:p>
          <w:p w14:paraId="17FC6B97" w14:textId="3DD2B2B9" w:rsidR="00F64ABA" w:rsidRPr="00F64ABA" w:rsidRDefault="00F64ABA" w:rsidP="00153C13">
            <w:pPr>
              <w:numPr>
                <w:ilvl w:val="0"/>
                <w:numId w:val="13"/>
              </w:numPr>
              <w:rPr>
                <w:lang w:val="en-PK"/>
              </w:rPr>
            </w:pPr>
            <w:r w:rsidRPr="00F64ABA">
              <w:rPr>
                <w:lang w:val="en-PK"/>
              </w:rPr>
              <w:t>Convert categorical values</w:t>
            </w:r>
          </w:p>
          <w:p w14:paraId="49B83FB2" w14:textId="77777777" w:rsidR="00F64ABA" w:rsidRPr="00F64ABA" w:rsidRDefault="00F64ABA" w:rsidP="00A556A5">
            <w:pPr>
              <w:pStyle w:val="Heading3"/>
              <w:rPr>
                <w:sz w:val="32"/>
                <w:szCs w:val="32"/>
                <w:lang w:val="en-PK"/>
              </w:rPr>
            </w:pPr>
            <w:r w:rsidRPr="00F64ABA">
              <w:rPr>
                <w:sz w:val="32"/>
                <w:szCs w:val="32"/>
                <w:lang w:val="en-PK"/>
              </w:rPr>
              <w:t>Step 3: Feature Selection</w:t>
            </w:r>
          </w:p>
          <w:p w14:paraId="3C706036" w14:textId="571F35C7" w:rsidR="00F64ABA" w:rsidRPr="00F64ABA" w:rsidRDefault="00F64ABA" w:rsidP="00153C13">
            <w:pPr>
              <w:numPr>
                <w:ilvl w:val="0"/>
                <w:numId w:val="13"/>
              </w:numPr>
              <w:rPr>
                <w:lang w:val="en-PK"/>
              </w:rPr>
            </w:pPr>
            <w:r w:rsidRPr="00F64ABA">
              <w:rPr>
                <w:lang w:val="en-PK"/>
              </w:rPr>
              <w:t>Select important attributes</w:t>
            </w:r>
          </w:p>
          <w:p w14:paraId="3E27DB92" w14:textId="635EF393" w:rsidR="00F64ABA" w:rsidRPr="00F64ABA" w:rsidRDefault="00F64ABA" w:rsidP="00153C13">
            <w:pPr>
              <w:numPr>
                <w:ilvl w:val="0"/>
                <w:numId w:val="13"/>
              </w:numPr>
              <w:rPr>
                <w:lang w:val="en-PK"/>
              </w:rPr>
            </w:pPr>
            <w:r w:rsidRPr="00F64ABA">
              <w:rPr>
                <w:lang w:val="en-PK"/>
              </w:rPr>
              <w:t>Remove irrelevant data</w:t>
            </w:r>
          </w:p>
          <w:p w14:paraId="1A1F55B8" w14:textId="77777777" w:rsidR="00F64ABA" w:rsidRPr="00F64ABA" w:rsidRDefault="00F64ABA" w:rsidP="00A556A5">
            <w:pPr>
              <w:pStyle w:val="Heading3"/>
              <w:rPr>
                <w:sz w:val="32"/>
                <w:szCs w:val="32"/>
                <w:lang w:val="en-PK"/>
              </w:rPr>
            </w:pPr>
            <w:r w:rsidRPr="00F64ABA">
              <w:rPr>
                <w:sz w:val="32"/>
                <w:szCs w:val="32"/>
                <w:lang w:val="en-PK"/>
              </w:rPr>
              <w:t>Step 4: Model Building</w:t>
            </w:r>
          </w:p>
          <w:p w14:paraId="3F2839FA" w14:textId="77777777" w:rsidR="00F64ABA" w:rsidRPr="00F64ABA" w:rsidRDefault="00F64ABA" w:rsidP="00A556A5">
            <w:pPr>
              <w:rPr>
                <w:lang w:val="en-PK"/>
              </w:rPr>
            </w:pPr>
            <w:r w:rsidRPr="00F64ABA">
              <w:rPr>
                <w:lang w:val="en-PK"/>
              </w:rPr>
              <w:t>Apply machine learning algorithms such as:</w:t>
            </w:r>
          </w:p>
          <w:p w14:paraId="05450643" w14:textId="4CB337E7" w:rsidR="00F64ABA" w:rsidRPr="00F64ABA" w:rsidRDefault="00F64ABA" w:rsidP="00153C13">
            <w:pPr>
              <w:numPr>
                <w:ilvl w:val="0"/>
                <w:numId w:val="13"/>
              </w:numPr>
              <w:rPr>
                <w:lang w:val="en-PK"/>
              </w:rPr>
            </w:pPr>
            <w:r w:rsidRPr="00F64ABA">
              <w:rPr>
                <w:lang w:val="en-PK"/>
              </w:rPr>
              <w:t>Logistic Regression</w:t>
            </w:r>
          </w:p>
          <w:p w14:paraId="440DF508" w14:textId="1274692B" w:rsidR="00F64ABA" w:rsidRPr="00F64ABA" w:rsidRDefault="00F64ABA" w:rsidP="00153C13">
            <w:pPr>
              <w:numPr>
                <w:ilvl w:val="0"/>
                <w:numId w:val="13"/>
              </w:numPr>
              <w:rPr>
                <w:lang w:val="en-PK"/>
              </w:rPr>
            </w:pPr>
            <w:r w:rsidRPr="00F64ABA">
              <w:rPr>
                <w:lang w:val="en-PK"/>
              </w:rPr>
              <w:t>Decision Tree</w:t>
            </w:r>
          </w:p>
          <w:p w14:paraId="667E12B0" w14:textId="16F35EB4" w:rsidR="00F64ABA" w:rsidRPr="00F64ABA" w:rsidRDefault="00F64ABA" w:rsidP="00153C13">
            <w:pPr>
              <w:numPr>
                <w:ilvl w:val="0"/>
                <w:numId w:val="13"/>
              </w:numPr>
              <w:rPr>
                <w:lang w:val="en-PK"/>
              </w:rPr>
            </w:pPr>
            <w:r w:rsidRPr="00F64ABA">
              <w:rPr>
                <w:lang w:val="en-PK"/>
              </w:rPr>
              <w:t>Random Forest (optional)</w:t>
            </w:r>
          </w:p>
          <w:p w14:paraId="0D9FE187" w14:textId="77777777" w:rsidR="00F64ABA" w:rsidRPr="00F64ABA" w:rsidRDefault="00F64ABA" w:rsidP="00A556A5">
            <w:pPr>
              <w:pStyle w:val="Heading3"/>
              <w:rPr>
                <w:sz w:val="32"/>
                <w:szCs w:val="32"/>
                <w:lang w:val="en-PK"/>
              </w:rPr>
            </w:pPr>
            <w:r w:rsidRPr="00F64ABA">
              <w:rPr>
                <w:sz w:val="32"/>
                <w:szCs w:val="32"/>
                <w:lang w:val="en-PK"/>
              </w:rPr>
              <w:t>Step 5: Model Evaluation</w:t>
            </w:r>
          </w:p>
          <w:p w14:paraId="499BA79F" w14:textId="1184EF31" w:rsidR="00F64ABA" w:rsidRPr="00F64ABA" w:rsidRDefault="00F64ABA" w:rsidP="00153C13">
            <w:pPr>
              <w:numPr>
                <w:ilvl w:val="0"/>
                <w:numId w:val="13"/>
              </w:numPr>
              <w:rPr>
                <w:lang w:val="en-PK"/>
              </w:rPr>
            </w:pPr>
            <w:r w:rsidRPr="00F64ABA">
              <w:rPr>
                <w:lang w:val="en-PK"/>
              </w:rPr>
              <w:t>Accuracy Score</w:t>
            </w:r>
          </w:p>
          <w:p w14:paraId="737A65B6" w14:textId="33D8EF70" w:rsidR="00F64ABA" w:rsidRPr="00F64ABA" w:rsidRDefault="00F64ABA" w:rsidP="00153C13">
            <w:pPr>
              <w:numPr>
                <w:ilvl w:val="0"/>
                <w:numId w:val="13"/>
              </w:numPr>
              <w:rPr>
                <w:lang w:val="en-PK"/>
              </w:rPr>
            </w:pPr>
            <w:r w:rsidRPr="00F64ABA">
              <w:rPr>
                <w:lang w:val="en-PK"/>
              </w:rPr>
              <w:t>Confusion Matrix</w:t>
            </w:r>
          </w:p>
          <w:p w14:paraId="399CE6FC" w14:textId="24665DDA" w:rsidR="00F64ABA" w:rsidRPr="00F64ABA" w:rsidRDefault="00F64ABA" w:rsidP="00153C13">
            <w:pPr>
              <w:numPr>
                <w:ilvl w:val="0"/>
                <w:numId w:val="13"/>
              </w:numPr>
              <w:rPr>
                <w:lang w:val="en-PK"/>
              </w:rPr>
            </w:pPr>
            <w:r w:rsidRPr="00F64ABA">
              <w:rPr>
                <w:lang w:val="en-PK"/>
              </w:rPr>
              <w:t>Precision and Recall</w:t>
            </w:r>
          </w:p>
          <w:p w14:paraId="535632BA" w14:textId="062B3696" w:rsidR="00F64ABA" w:rsidRPr="00F64ABA" w:rsidRDefault="00F64ABA" w:rsidP="00A556A5">
            <w:pPr>
              <w:pStyle w:val="Heading3"/>
              <w:rPr>
                <w:sz w:val="32"/>
                <w:szCs w:val="32"/>
                <w:lang w:val="en-PK"/>
              </w:rPr>
            </w:pPr>
            <w:r w:rsidRPr="00F64ABA">
              <w:rPr>
                <w:sz w:val="32"/>
                <w:szCs w:val="32"/>
                <w:lang w:val="en-PK"/>
              </w:rPr>
              <w:t>Step 6: Prediction System</w:t>
            </w:r>
          </w:p>
          <w:p w14:paraId="2CE4F9F7" w14:textId="77777777" w:rsidR="00F64ABA" w:rsidRPr="00F64ABA" w:rsidRDefault="00F64ABA" w:rsidP="00A556A5">
            <w:pPr>
              <w:rPr>
                <w:lang w:val="en-PK"/>
              </w:rPr>
            </w:pPr>
            <w:r w:rsidRPr="00F64ABA">
              <w:rPr>
                <w:lang w:val="en-PK"/>
              </w:rPr>
              <w:t>Develop a system that takes input and gives prediction</w:t>
            </w:r>
          </w:p>
          <w:p w14:paraId="42FAD653" w14:textId="77777777" w:rsidR="00F64ABA" w:rsidRDefault="00F64ABA" w:rsidP="00A556A5"/>
          <w:p w14:paraId="7D8A59D4" w14:textId="77777777" w:rsidR="00F64ABA" w:rsidRPr="00F64ABA" w:rsidRDefault="00F64ABA" w:rsidP="00A556A5">
            <w:pPr>
              <w:pStyle w:val="Heading3"/>
              <w:rPr>
                <w:lang w:val="en-PK"/>
              </w:rPr>
            </w:pPr>
            <w:r w:rsidRPr="00F64ABA">
              <w:rPr>
                <w:lang w:val="en-PK"/>
              </w:rPr>
              <w:t>Tools and Technologies</w:t>
            </w:r>
          </w:p>
          <w:p w14:paraId="3FA51652" w14:textId="77777777" w:rsidR="00F64ABA" w:rsidRPr="00F64ABA" w:rsidRDefault="00F64ABA" w:rsidP="00A556A5">
            <w:pPr>
              <w:rPr>
                <w:lang w:val="en-PK"/>
              </w:rPr>
            </w:pPr>
            <w:r w:rsidRPr="00F64ABA">
              <w:rPr>
                <w:lang w:val="en-PK"/>
              </w:rPr>
              <w:t>We will use:</w:t>
            </w:r>
          </w:p>
          <w:p w14:paraId="3B562ED1" w14:textId="42D9C96C" w:rsidR="00F64ABA" w:rsidRPr="00F64ABA" w:rsidRDefault="00F64ABA" w:rsidP="00153C13">
            <w:pPr>
              <w:numPr>
                <w:ilvl w:val="0"/>
                <w:numId w:val="13"/>
              </w:numPr>
              <w:rPr>
                <w:lang w:val="en-PK"/>
              </w:rPr>
            </w:pPr>
            <w:r w:rsidRPr="00F64ABA">
              <w:rPr>
                <w:lang w:val="en-PK"/>
              </w:rPr>
              <w:t>Python (programming language)</w:t>
            </w:r>
          </w:p>
          <w:p w14:paraId="744ED865" w14:textId="3810FF2A" w:rsidR="00F64ABA" w:rsidRPr="00F64ABA" w:rsidRDefault="00F64ABA" w:rsidP="00153C13">
            <w:pPr>
              <w:numPr>
                <w:ilvl w:val="0"/>
                <w:numId w:val="13"/>
              </w:numPr>
              <w:rPr>
                <w:lang w:val="en-PK"/>
              </w:rPr>
            </w:pPr>
            <w:r w:rsidRPr="00F64ABA">
              <w:rPr>
                <w:lang w:val="en-PK"/>
              </w:rPr>
              <w:t>Jupyter Notebook</w:t>
            </w:r>
          </w:p>
          <w:p w14:paraId="0FD09E0B" w14:textId="7F19BA4E" w:rsidR="00F64ABA" w:rsidRPr="00F64ABA" w:rsidRDefault="00F64ABA" w:rsidP="00153C13">
            <w:pPr>
              <w:numPr>
                <w:ilvl w:val="0"/>
                <w:numId w:val="13"/>
              </w:numPr>
              <w:rPr>
                <w:lang w:val="en-PK"/>
              </w:rPr>
            </w:pPr>
            <w:r w:rsidRPr="00F64ABA">
              <w:rPr>
                <w:lang w:val="en-PK"/>
              </w:rPr>
              <w:t>Libraries:</w:t>
            </w:r>
          </w:p>
          <w:p w14:paraId="514BCF81" w14:textId="190D508D" w:rsidR="00F64ABA" w:rsidRPr="00F64ABA" w:rsidRDefault="00F64ABA" w:rsidP="00153C13">
            <w:pPr>
              <w:numPr>
                <w:ilvl w:val="1"/>
                <w:numId w:val="13"/>
              </w:numPr>
              <w:rPr>
                <w:lang w:val="en-PK"/>
              </w:rPr>
            </w:pPr>
            <w:r w:rsidRPr="00F64ABA">
              <w:rPr>
                <w:lang w:val="en-PK"/>
              </w:rPr>
              <w:t>Pandas (data handling)</w:t>
            </w:r>
          </w:p>
          <w:p w14:paraId="64647AF4" w14:textId="2ED801C6" w:rsidR="00F64ABA" w:rsidRPr="00F64ABA" w:rsidRDefault="00F64ABA" w:rsidP="00153C13">
            <w:pPr>
              <w:numPr>
                <w:ilvl w:val="1"/>
                <w:numId w:val="13"/>
              </w:numPr>
              <w:rPr>
                <w:lang w:val="en-PK"/>
              </w:rPr>
            </w:pPr>
            <w:r w:rsidRPr="00F64ABA">
              <w:rPr>
                <w:lang w:val="en-PK"/>
              </w:rPr>
              <w:t>NumPy (numerical operations)</w:t>
            </w:r>
          </w:p>
          <w:p w14:paraId="7DCDBC7A" w14:textId="2FC8C686" w:rsidR="00F64ABA" w:rsidRPr="00F64ABA" w:rsidRDefault="00F64ABA" w:rsidP="00153C13">
            <w:pPr>
              <w:numPr>
                <w:ilvl w:val="1"/>
                <w:numId w:val="13"/>
              </w:numPr>
              <w:rPr>
                <w:lang w:val="en-PK"/>
              </w:rPr>
            </w:pPr>
            <w:r w:rsidRPr="00F64ABA">
              <w:rPr>
                <w:lang w:val="en-PK"/>
              </w:rPr>
              <w:t>Scikit-learn (machine learning)</w:t>
            </w:r>
          </w:p>
          <w:p w14:paraId="58C48C5B" w14:textId="4474C1FF" w:rsidR="00F64ABA" w:rsidRPr="00F64ABA" w:rsidRDefault="00F64ABA" w:rsidP="00153C13">
            <w:pPr>
              <w:numPr>
                <w:ilvl w:val="1"/>
                <w:numId w:val="13"/>
              </w:numPr>
              <w:rPr>
                <w:lang w:val="en-PK"/>
              </w:rPr>
            </w:pPr>
            <w:r w:rsidRPr="00F64ABA">
              <w:rPr>
                <w:lang w:val="en-PK"/>
              </w:rPr>
              <w:t>Matplotlib (visualization)</w:t>
            </w:r>
          </w:p>
          <w:p w14:paraId="0749589A" w14:textId="77777777" w:rsidR="00F64ABA" w:rsidRPr="00F64ABA" w:rsidRDefault="00F64ABA" w:rsidP="00A556A5">
            <w:pPr>
              <w:rPr>
                <w:lang w:val="en-PK"/>
              </w:rPr>
            </w:pPr>
            <w:r w:rsidRPr="00F64ABA">
              <w:rPr>
                <w:lang w:val="en-PK"/>
              </w:rPr>
              <w:t>(Optional)</w:t>
            </w:r>
          </w:p>
          <w:p w14:paraId="23D8C1BF" w14:textId="77777777" w:rsidR="00F64ABA" w:rsidRDefault="00F64ABA" w:rsidP="00153C13">
            <w:pPr>
              <w:numPr>
                <w:ilvl w:val="0"/>
                <w:numId w:val="13"/>
              </w:numPr>
              <w:rPr>
                <w:lang w:val="en-PK"/>
              </w:rPr>
            </w:pPr>
            <w:r w:rsidRPr="00F64ABA">
              <w:rPr>
                <w:lang w:val="en-PK"/>
              </w:rPr>
              <w:t>Streamlit for interface</w:t>
            </w:r>
          </w:p>
          <w:p w14:paraId="0661D89B" w14:textId="77777777" w:rsidR="00F64ABA" w:rsidRDefault="00F64ABA" w:rsidP="00A556A5">
            <w:pPr>
              <w:ind w:left="720"/>
              <w:rPr>
                <w:lang w:val="en-PK"/>
              </w:rPr>
            </w:pPr>
          </w:p>
          <w:p w14:paraId="05E96FA0" w14:textId="315D6FD4" w:rsidR="00F64ABA" w:rsidRPr="00F64ABA" w:rsidRDefault="00F64ABA" w:rsidP="00A556A5">
            <w:pPr>
              <w:pStyle w:val="Heading3"/>
              <w:rPr>
                <w:lang w:val="en-PK"/>
              </w:rPr>
            </w:pPr>
            <w:r w:rsidRPr="00F64ABA">
              <w:rPr>
                <w:lang w:val="en-PK"/>
              </w:rPr>
              <w:lastRenderedPageBreak/>
              <w:t xml:space="preserve">Work Done </w:t>
            </w:r>
          </w:p>
          <w:p w14:paraId="676BEE77" w14:textId="77777777" w:rsidR="00F64ABA" w:rsidRPr="00F64ABA" w:rsidRDefault="00F64ABA" w:rsidP="00A556A5">
            <w:pPr>
              <w:rPr>
                <w:lang w:val="en-PK"/>
              </w:rPr>
            </w:pPr>
            <w:r w:rsidRPr="00F64ABA">
              <w:rPr>
                <w:lang w:val="en-PK"/>
              </w:rPr>
              <w:t>So far, we have:</w:t>
            </w:r>
          </w:p>
          <w:p w14:paraId="32A844EA" w14:textId="4E4319C5" w:rsidR="00F64ABA" w:rsidRPr="00F64ABA" w:rsidRDefault="00F64ABA" w:rsidP="00153C13">
            <w:pPr>
              <w:numPr>
                <w:ilvl w:val="0"/>
                <w:numId w:val="13"/>
              </w:numPr>
              <w:rPr>
                <w:lang w:val="en-PK"/>
              </w:rPr>
            </w:pPr>
            <w:r w:rsidRPr="00F64ABA">
              <w:rPr>
                <w:lang w:val="en-PK"/>
              </w:rPr>
              <w:t>Finalized our project topic</w:t>
            </w:r>
          </w:p>
          <w:p w14:paraId="7C689E3E" w14:textId="7F407500" w:rsidR="00F64ABA" w:rsidRPr="00F64ABA" w:rsidRDefault="00F64ABA" w:rsidP="00153C13">
            <w:pPr>
              <w:numPr>
                <w:ilvl w:val="0"/>
                <w:numId w:val="13"/>
              </w:numPr>
              <w:rPr>
                <w:lang w:val="en-PK"/>
              </w:rPr>
            </w:pPr>
            <w:r w:rsidRPr="00F64ABA">
              <w:rPr>
                <w:lang w:val="en-PK"/>
              </w:rPr>
              <w:t>Understood the problem statement</w:t>
            </w:r>
          </w:p>
          <w:p w14:paraId="548BBD8A" w14:textId="66D58A6B" w:rsidR="00F64ABA" w:rsidRPr="00F64ABA" w:rsidRDefault="00F64ABA" w:rsidP="00153C13">
            <w:pPr>
              <w:numPr>
                <w:ilvl w:val="0"/>
                <w:numId w:val="13"/>
              </w:numPr>
              <w:rPr>
                <w:lang w:val="en-PK"/>
              </w:rPr>
            </w:pPr>
            <w:r w:rsidRPr="00F64ABA">
              <w:rPr>
                <w:lang w:val="en-PK"/>
              </w:rPr>
              <w:t>Studied basic concepts of leukemia</w:t>
            </w:r>
          </w:p>
          <w:p w14:paraId="0FF32B48" w14:textId="292C09CF" w:rsidR="00F64ABA" w:rsidRPr="00F64ABA" w:rsidRDefault="00F64ABA" w:rsidP="00153C13">
            <w:pPr>
              <w:numPr>
                <w:ilvl w:val="0"/>
                <w:numId w:val="13"/>
              </w:numPr>
              <w:rPr>
                <w:lang w:val="en-PK"/>
              </w:rPr>
            </w:pPr>
            <w:r w:rsidRPr="00F64ABA">
              <w:rPr>
                <w:lang w:val="en-PK"/>
              </w:rPr>
              <w:t>Researched machine learning techniques</w:t>
            </w:r>
          </w:p>
          <w:p w14:paraId="7ED01BF4" w14:textId="198102FF" w:rsidR="00F64ABA" w:rsidRPr="00F64ABA" w:rsidRDefault="00F64ABA" w:rsidP="00153C13">
            <w:pPr>
              <w:numPr>
                <w:ilvl w:val="0"/>
                <w:numId w:val="13"/>
              </w:numPr>
              <w:rPr>
                <w:lang w:val="en-PK"/>
              </w:rPr>
            </w:pPr>
            <w:r w:rsidRPr="00F64ABA">
              <w:rPr>
                <w:lang w:val="en-PK"/>
              </w:rPr>
              <w:t>Explored multiple datasets</w:t>
            </w:r>
          </w:p>
          <w:p w14:paraId="10CD65B1" w14:textId="055CBE57" w:rsidR="00F64ABA" w:rsidRPr="00F64ABA" w:rsidRDefault="00F64ABA" w:rsidP="00153C13">
            <w:pPr>
              <w:numPr>
                <w:ilvl w:val="0"/>
                <w:numId w:val="13"/>
              </w:numPr>
              <w:rPr>
                <w:lang w:val="en-PK"/>
              </w:rPr>
            </w:pPr>
            <w:r w:rsidRPr="00F64ABA">
              <w:rPr>
                <w:lang w:val="en-PK"/>
              </w:rPr>
              <w:t>Selected tools and technologies</w:t>
            </w:r>
          </w:p>
          <w:p w14:paraId="32C2E921" w14:textId="77777777" w:rsidR="00F64ABA" w:rsidRDefault="00F64ABA" w:rsidP="00153C13">
            <w:pPr>
              <w:numPr>
                <w:ilvl w:val="0"/>
                <w:numId w:val="13"/>
              </w:numPr>
              <w:rPr>
                <w:lang w:val="en-PK"/>
              </w:rPr>
            </w:pPr>
            <w:r w:rsidRPr="00F64ABA">
              <w:rPr>
                <w:lang w:val="en-PK"/>
              </w:rPr>
              <w:t>Designed overall workflow of the project</w:t>
            </w:r>
          </w:p>
          <w:p w14:paraId="756C9A0E" w14:textId="77777777" w:rsidR="00153C13" w:rsidRPr="00F64ABA" w:rsidRDefault="00153C13" w:rsidP="00153C13">
            <w:pPr>
              <w:numPr>
                <w:ilvl w:val="0"/>
                <w:numId w:val="13"/>
              </w:numPr>
              <w:rPr>
                <w:lang w:val="en-PK"/>
              </w:rPr>
            </w:pPr>
            <w:proofErr w:type="spellStart"/>
            <w:r w:rsidRPr="00F64ABA">
              <w:rPr>
                <w:lang w:val="en-PK"/>
              </w:rPr>
              <w:t>ata</w:t>
            </w:r>
            <w:proofErr w:type="spellEnd"/>
            <w:r w:rsidRPr="00F64ABA">
              <w:rPr>
                <w:lang w:val="en-PK"/>
              </w:rPr>
              <w:t xml:space="preserve"> cleaning and preprocessing</w:t>
            </w:r>
          </w:p>
          <w:p w14:paraId="625EF40F" w14:textId="77777777" w:rsidR="00153C13" w:rsidRPr="00F64ABA" w:rsidRDefault="00153C13" w:rsidP="00153C13">
            <w:pPr>
              <w:numPr>
                <w:ilvl w:val="0"/>
                <w:numId w:val="13"/>
              </w:numPr>
              <w:rPr>
                <w:lang w:val="en-PK"/>
              </w:rPr>
            </w:pPr>
            <w:r w:rsidRPr="00F64ABA">
              <w:rPr>
                <w:lang w:val="en-PK"/>
              </w:rPr>
              <w:t>Training machine learning models</w:t>
            </w:r>
          </w:p>
          <w:p w14:paraId="6FC5CFB8" w14:textId="77777777" w:rsidR="00153C13" w:rsidRPr="00F64ABA" w:rsidRDefault="00153C13" w:rsidP="00153C13">
            <w:pPr>
              <w:numPr>
                <w:ilvl w:val="0"/>
                <w:numId w:val="13"/>
              </w:numPr>
              <w:rPr>
                <w:lang w:val="en-PK"/>
              </w:rPr>
            </w:pPr>
            <w:r w:rsidRPr="00F64ABA">
              <w:rPr>
                <w:lang w:val="en-PK"/>
              </w:rPr>
              <w:t>Testing and evaluating results</w:t>
            </w:r>
          </w:p>
          <w:p w14:paraId="12BEB1BE" w14:textId="77777777" w:rsidR="00153C13" w:rsidRPr="00F64ABA" w:rsidRDefault="00153C13" w:rsidP="00153C13">
            <w:pPr>
              <w:numPr>
                <w:ilvl w:val="0"/>
                <w:numId w:val="13"/>
              </w:numPr>
              <w:rPr>
                <w:lang w:val="en-PK"/>
              </w:rPr>
            </w:pPr>
            <w:r w:rsidRPr="00F64ABA">
              <w:rPr>
                <w:lang w:val="en-PK"/>
              </w:rPr>
              <w:t>Improving model accuracy</w:t>
            </w:r>
          </w:p>
          <w:p w14:paraId="38B58F14" w14:textId="77777777" w:rsidR="00153C13" w:rsidRPr="00F64ABA" w:rsidRDefault="00153C13" w:rsidP="00153C13">
            <w:pPr>
              <w:numPr>
                <w:ilvl w:val="0"/>
                <w:numId w:val="13"/>
              </w:numPr>
              <w:rPr>
                <w:lang w:val="en-PK"/>
              </w:rPr>
            </w:pPr>
            <w:r w:rsidRPr="00F64ABA">
              <w:rPr>
                <w:lang w:val="en-PK"/>
              </w:rPr>
              <w:t>Preparing final report and presentation</w:t>
            </w:r>
          </w:p>
          <w:p w14:paraId="283ECFEE" w14:textId="77777777" w:rsidR="00153C13" w:rsidRDefault="00153C13" w:rsidP="00153C13">
            <w:pPr>
              <w:numPr>
                <w:ilvl w:val="0"/>
                <w:numId w:val="13"/>
              </w:numPr>
              <w:rPr>
                <w:lang w:val="en-PK"/>
              </w:rPr>
            </w:pPr>
            <w:r w:rsidRPr="00F64ABA">
              <w:rPr>
                <w:lang w:val="en-PK"/>
              </w:rPr>
              <w:t>(Optional) Developing user interface</w:t>
            </w:r>
          </w:p>
          <w:p w14:paraId="5CB2B3B3" w14:textId="77777777" w:rsidR="00153C13" w:rsidRPr="00F64ABA" w:rsidRDefault="00153C13" w:rsidP="00153C13">
            <w:pPr>
              <w:numPr>
                <w:ilvl w:val="0"/>
                <w:numId w:val="13"/>
              </w:numPr>
              <w:rPr>
                <w:lang w:val="en-PK"/>
              </w:rPr>
            </w:pPr>
            <w:r w:rsidRPr="00F64ABA">
              <w:rPr>
                <w:lang w:val="en-PK"/>
              </w:rPr>
              <w:t>Selecting the most suitable dataset</w:t>
            </w:r>
          </w:p>
          <w:p w14:paraId="4EA4B118" w14:textId="77777777" w:rsidR="00153C13" w:rsidRPr="00F64ABA" w:rsidRDefault="00153C13" w:rsidP="00153C13">
            <w:pPr>
              <w:numPr>
                <w:ilvl w:val="0"/>
                <w:numId w:val="13"/>
              </w:numPr>
              <w:rPr>
                <w:lang w:val="en-PK"/>
              </w:rPr>
            </w:pPr>
            <w:r w:rsidRPr="00F64ABA">
              <w:rPr>
                <w:lang w:val="en-PK"/>
              </w:rPr>
              <w:t>Understanding dataset features</w:t>
            </w:r>
          </w:p>
          <w:p w14:paraId="1F2AC21C" w14:textId="77777777" w:rsidR="00153C13" w:rsidRPr="00F64ABA" w:rsidRDefault="00153C13" w:rsidP="00153C13">
            <w:pPr>
              <w:numPr>
                <w:ilvl w:val="0"/>
                <w:numId w:val="13"/>
              </w:numPr>
              <w:rPr>
                <w:lang w:val="en-PK"/>
              </w:rPr>
            </w:pPr>
            <w:r w:rsidRPr="00F64ABA">
              <w:rPr>
                <w:lang w:val="en-PK"/>
              </w:rPr>
              <w:t>Preparing the data for preprocessing</w:t>
            </w:r>
          </w:p>
          <w:p w14:paraId="58641AC2" w14:textId="7A94C093" w:rsidR="00F64ABA" w:rsidRPr="00153C13" w:rsidRDefault="00153C13" w:rsidP="00A556A5">
            <w:pPr>
              <w:numPr>
                <w:ilvl w:val="0"/>
                <w:numId w:val="13"/>
              </w:numPr>
              <w:rPr>
                <w:lang w:val="en-PK"/>
              </w:rPr>
            </w:pPr>
            <w:r w:rsidRPr="00F64ABA">
              <w:rPr>
                <w:lang w:val="en-PK"/>
              </w:rPr>
              <w:t>Planning model implementation</w:t>
            </w:r>
          </w:p>
          <w:p w14:paraId="4A4BB5E8" w14:textId="77777777" w:rsidR="00F64ABA" w:rsidRDefault="00F64ABA" w:rsidP="00A556A5">
            <w:pPr>
              <w:ind w:left="720"/>
              <w:rPr>
                <w:lang w:val="en-PK"/>
              </w:rPr>
            </w:pPr>
          </w:p>
          <w:p w14:paraId="1AF895D3" w14:textId="77777777" w:rsidR="00F64ABA" w:rsidRPr="00F64ABA" w:rsidRDefault="00F64ABA" w:rsidP="00A556A5">
            <w:pPr>
              <w:pStyle w:val="Heading3"/>
              <w:rPr>
                <w:lang w:val="en-PK"/>
              </w:rPr>
            </w:pPr>
            <w:r w:rsidRPr="00F64ABA">
              <w:rPr>
                <w:lang w:val="en-PK"/>
              </w:rPr>
              <w:t>Expected Outcome</w:t>
            </w:r>
          </w:p>
          <w:p w14:paraId="4D988B08" w14:textId="72ED1499" w:rsidR="00F64ABA" w:rsidRPr="00F64ABA" w:rsidRDefault="00F64ABA" w:rsidP="00153C13">
            <w:pPr>
              <w:numPr>
                <w:ilvl w:val="0"/>
                <w:numId w:val="13"/>
              </w:numPr>
              <w:rPr>
                <w:lang w:val="en-PK"/>
              </w:rPr>
            </w:pPr>
            <w:r w:rsidRPr="00F64ABA">
              <w:rPr>
                <w:lang w:val="en-PK"/>
              </w:rPr>
              <w:t>A working machine learning model</w:t>
            </w:r>
          </w:p>
          <w:p w14:paraId="701A8167" w14:textId="0C3C14CA" w:rsidR="00F64ABA" w:rsidRPr="00F64ABA" w:rsidRDefault="00F64ABA" w:rsidP="00153C13">
            <w:pPr>
              <w:numPr>
                <w:ilvl w:val="0"/>
                <w:numId w:val="13"/>
              </w:numPr>
              <w:rPr>
                <w:lang w:val="en-PK"/>
              </w:rPr>
            </w:pPr>
            <w:r w:rsidRPr="00F64ABA">
              <w:rPr>
                <w:lang w:val="en-PK"/>
              </w:rPr>
              <w:t>Accurate prediction of leukemia</w:t>
            </w:r>
          </w:p>
          <w:p w14:paraId="43E341E8" w14:textId="77F64FBD" w:rsidR="00F64ABA" w:rsidRPr="00F64ABA" w:rsidRDefault="00F64ABA" w:rsidP="00153C13">
            <w:pPr>
              <w:numPr>
                <w:ilvl w:val="0"/>
                <w:numId w:val="13"/>
              </w:numPr>
              <w:rPr>
                <w:lang w:val="en-PK"/>
              </w:rPr>
            </w:pPr>
            <w:r w:rsidRPr="00F64ABA">
              <w:rPr>
                <w:lang w:val="en-PK"/>
              </w:rPr>
              <w:t>Basic understanding of data science workflow</w:t>
            </w:r>
          </w:p>
          <w:p w14:paraId="006433EE" w14:textId="77777777" w:rsidR="00F64ABA" w:rsidRDefault="00F64ABA" w:rsidP="00153C13">
            <w:pPr>
              <w:numPr>
                <w:ilvl w:val="0"/>
                <w:numId w:val="13"/>
              </w:numPr>
              <w:rPr>
                <w:lang w:val="en-PK"/>
              </w:rPr>
            </w:pPr>
            <w:r w:rsidRPr="00F64ABA">
              <w:rPr>
                <w:lang w:val="en-PK"/>
              </w:rPr>
              <w:t>A complete report and presentation</w:t>
            </w:r>
          </w:p>
          <w:p w14:paraId="13CEEB41" w14:textId="77777777" w:rsidR="00F64ABA" w:rsidRDefault="00F64ABA" w:rsidP="00A556A5">
            <w:pPr>
              <w:rPr>
                <w:lang w:val="en-PK"/>
              </w:rPr>
            </w:pPr>
          </w:p>
          <w:p w14:paraId="2C9AB4AE" w14:textId="77777777" w:rsidR="00F64ABA" w:rsidRPr="00F64ABA" w:rsidRDefault="00F64ABA" w:rsidP="00A556A5">
            <w:pPr>
              <w:pStyle w:val="Heading3"/>
              <w:rPr>
                <w:lang w:val="en-PK"/>
              </w:rPr>
            </w:pPr>
            <w:r w:rsidRPr="00F64ABA">
              <w:rPr>
                <w:lang w:val="en-PK"/>
              </w:rPr>
              <w:t>Conclusion</w:t>
            </w:r>
          </w:p>
          <w:p w14:paraId="46123A92" w14:textId="77777777" w:rsidR="00F64ABA" w:rsidRPr="00F64ABA" w:rsidRDefault="00F64ABA" w:rsidP="00A556A5">
            <w:pPr>
              <w:rPr>
                <w:lang w:val="en-PK"/>
              </w:rPr>
            </w:pPr>
            <w:r w:rsidRPr="00F64ABA">
              <w:rPr>
                <w:lang w:val="en-PK"/>
              </w:rPr>
              <w:t>This project demonstrates how machine learning can be used in the healthcare domain to assist in disease detection. It highlights the importance of combining medical knowledge with data science techniques to create useful predictive systems.</w:t>
            </w:r>
          </w:p>
          <w:p w14:paraId="7017AFD0" w14:textId="77777777" w:rsidR="00F64ABA" w:rsidRPr="00F64ABA" w:rsidRDefault="00F64ABA" w:rsidP="00A556A5">
            <w:pPr>
              <w:rPr>
                <w:lang w:val="en-PK"/>
              </w:rPr>
            </w:pPr>
          </w:p>
          <w:p w14:paraId="516E1F3C" w14:textId="77777777" w:rsidR="00F64ABA" w:rsidRPr="00F64ABA" w:rsidRDefault="00F64ABA" w:rsidP="00A556A5">
            <w:pPr>
              <w:rPr>
                <w:lang w:val="en-PK"/>
              </w:rPr>
            </w:pPr>
          </w:p>
          <w:p w14:paraId="6D10A895" w14:textId="77777777" w:rsidR="00F64ABA" w:rsidRPr="00F64ABA" w:rsidRDefault="00F64ABA" w:rsidP="00A556A5">
            <w:pPr>
              <w:ind w:left="360"/>
              <w:rPr>
                <w:lang w:val="en-PK"/>
              </w:rPr>
            </w:pPr>
          </w:p>
          <w:p w14:paraId="442380BA" w14:textId="77777777" w:rsidR="00F64ABA" w:rsidRPr="00F64ABA" w:rsidRDefault="00F64ABA" w:rsidP="00A556A5">
            <w:pPr>
              <w:ind w:left="360"/>
              <w:rPr>
                <w:lang w:val="en-PK"/>
              </w:rPr>
            </w:pPr>
          </w:p>
          <w:p w14:paraId="35E6E837" w14:textId="77777777" w:rsidR="00F64ABA" w:rsidRPr="00F64ABA" w:rsidRDefault="00F64ABA" w:rsidP="00A556A5">
            <w:pPr>
              <w:rPr>
                <w:lang w:val="en-PK"/>
              </w:rPr>
            </w:pPr>
          </w:p>
          <w:p w14:paraId="424CE9C2" w14:textId="6B6C84A0" w:rsidR="00F64ABA" w:rsidRPr="003A798E" w:rsidRDefault="00F64ABA" w:rsidP="00A556A5"/>
        </w:tc>
        <w:tc>
          <w:tcPr>
            <w:tcW w:w="20" w:type="dxa"/>
            <w:shd w:val="clear" w:color="auto" w:fill="EDF0F4" w:themeFill="accent3"/>
          </w:tcPr>
          <w:p w14:paraId="1BB0961D" w14:textId="48F7A795" w:rsidR="00A81248" w:rsidRPr="003A798E" w:rsidRDefault="00A81248" w:rsidP="00A556A5"/>
        </w:tc>
        <w:tc>
          <w:tcPr>
            <w:tcW w:w="424" w:type="dxa"/>
            <w:shd w:val="clear" w:color="auto" w:fill="EDF0F4" w:themeFill="accent3"/>
          </w:tcPr>
          <w:p w14:paraId="607B99D2" w14:textId="77777777" w:rsidR="00A81248" w:rsidRPr="003A798E" w:rsidRDefault="00A81248"/>
        </w:tc>
      </w:tr>
    </w:tbl>
    <w:p w14:paraId="0952F75C" w14:textId="77777777" w:rsidR="00637665" w:rsidRDefault="00637665">
      <w:pPr>
        <w:sectPr w:rsidR="00637665" w:rsidSect="00286C35">
          <w:pgSz w:w="12240" w:h="15840" w:code="1"/>
          <w:pgMar w:top="720" w:right="720" w:bottom="0" w:left="720" w:header="709" w:footer="432" w:gutter="0"/>
          <w:cols w:space="708"/>
          <w:titlePg/>
          <w:docGrid w:linePitch="360"/>
        </w:sectPr>
      </w:pPr>
    </w:p>
    <w:p w14:paraId="4D6CD70F" w14:textId="77777777" w:rsidR="00A81248" w:rsidRPr="003A798E" w:rsidRDefault="00A81248" w:rsidP="000330B1"/>
    <w:sectPr w:rsidR="00A81248" w:rsidRPr="003A798E"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3FE53" w14:textId="77777777" w:rsidR="005154EB" w:rsidRDefault="005154EB" w:rsidP="001205A1">
      <w:r>
        <w:separator/>
      </w:r>
    </w:p>
  </w:endnote>
  <w:endnote w:type="continuationSeparator" w:id="0">
    <w:p w14:paraId="1AC6CC81" w14:textId="77777777" w:rsidR="005154EB" w:rsidRDefault="005154EB"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0D9C" w14:textId="77777777" w:rsidR="005154EB" w:rsidRDefault="005154EB" w:rsidP="001205A1">
      <w:r>
        <w:separator/>
      </w:r>
    </w:p>
  </w:footnote>
  <w:footnote w:type="continuationSeparator" w:id="0">
    <w:p w14:paraId="0B323044" w14:textId="77777777" w:rsidR="005154EB" w:rsidRDefault="005154EB"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1EE4"/>
    <w:multiLevelType w:val="multilevel"/>
    <w:tmpl w:val="9636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865AC"/>
    <w:multiLevelType w:val="multilevel"/>
    <w:tmpl w:val="7FA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73C13"/>
    <w:multiLevelType w:val="multilevel"/>
    <w:tmpl w:val="E94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B1BB8"/>
    <w:multiLevelType w:val="multilevel"/>
    <w:tmpl w:val="3B62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5" w15:restartNumberingAfterBreak="0">
    <w:nsid w:val="3C1669BC"/>
    <w:multiLevelType w:val="multilevel"/>
    <w:tmpl w:val="31A60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B7DAE"/>
    <w:multiLevelType w:val="multilevel"/>
    <w:tmpl w:val="958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741AC"/>
    <w:multiLevelType w:val="multilevel"/>
    <w:tmpl w:val="423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51B36"/>
    <w:multiLevelType w:val="multilevel"/>
    <w:tmpl w:val="4D9A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015D1"/>
    <w:multiLevelType w:val="multilevel"/>
    <w:tmpl w:val="5814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F05F5"/>
    <w:multiLevelType w:val="multilevel"/>
    <w:tmpl w:val="5C6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abstractNum w:abstractNumId="12" w15:restartNumberingAfterBreak="0">
    <w:nsid w:val="76DB7FFB"/>
    <w:multiLevelType w:val="multilevel"/>
    <w:tmpl w:val="17D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37FC4"/>
    <w:multiLevelType w:val="multilevel"/>
    <w:tmpl w:val="98D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822CE"/>
    <w:multiLevelType w:val="multilevel"/>
    <w:tmpl w:val="C34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ED2F5A"/>
    <w:multiLevelType w:val="multilevel"/>
    <w:tmpl w:val="A966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999315">
    <w:abstractNumId w:val="11"/>
  </w:num>
  <w:num w:numId="2" w16cid:durableId="140509797">
    <w:abstractNumId w:val="4"/>
  </w:num>
  <w:num w:numId="3" w16cid:durableId="702556281">
    <w:abstractNumId w:val="1"/>
  </w:num>
  <w:num w:numId="4" w16cid:durableId="899755641">
    <w:abstractNumId w:val="13"/>
  </w:num>
  <w:num w:numId="5" w16cid:durableId="1258714870">
    <w:abstractNumId w:val="8"/>
  </w:num>
  <w:num w:numId="6" w16cid:durableId="767432542">
    <w:abstractNumId w:val="6"/>
  </w:num>
  <w:num w:numId="7" w16cid:durableId="1925527520">
    <w:abstractNumId w:val="15"/>
  </w:num>
  <w:num w:numId="8" w16cid:durableId="513958958">
    <w:abstractNumId w:val="9"/>
  </w:num>
  <w:num w:numId="9" w16cid:durableId="1658416649">
    <w:abstractNumId w:val="14"/>
  </w:num>
  <w:num w:numId="10" w16cid:durableId="155345847">
    <w:abstractNumId w:val="2"/>
  </w:num>
  <w:num w:numId="11" w16cid:durableId="1566719042">
    <w:abstractNumId w:val="3"/>
  </w:num>
  <w:num w:numId="12" w16cid:durableId="899485466">
    <w:abstractNumId w:val="10"/>
  </w:num>
  <w:num w:numId="13" w16cid:durableId="1766262484">
    <w:abstractNumId w:val="5"/>
  </w:num>
  <w:num w:numId="14" w16cid:durableId="2030449766">
    <w:abstractNumId w:val="7"/>
  </w:num>
  <w:num w:numId="15" w16cid:durableId="1097478269">
    <w:abstractNumId w:val="12"/>
  </w:num>
  <w:num w:numId="16" w16cid:durableId="153996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01"/>
    <w:rsid w:val="000330B1"/>
    <w:rsid w:val="00090201"/>
    <w:rsid w:val="000A2A69"/>
    <w:rsid w:val="000C1994"/>
    <w:rsid w:val="000C4ED1"/>
    <w:rsid w:val="001205A1"/>
    <w:rsid w:val="00142538"/>
    <w:rsid w:val="00153C13"/>
    <w:rsid w:val="00154224"/>
    <w:rsid w:val="00286C35"/>
    <w:rsid w:val="002877E8"/>
    <w:rsid w:val="002E7C4E"/>
    <w:rsid w:val="0031055C"/>
    <w:rsid w:val="00371EE1"/>
    <w:rsid w:val="003767CC"/>
    <w:rsid w:val="0039287F"/>
    <w:rsid w:val="003A798E"/>
    <w:rsid w:val="00425A99"/>
    <w:rsid w:val="005154EB"/>
    <w:rsid w:val="00517B1F"/>
    <w:rsid w:val="005E6B25"/>
    <w:rsid w:val="005F4F46"/>
    <w:rsid w:val="00637665"/>
    <w:rsid w:val="00694C9D"/>
    <w:rsid w:val="006C60E6"/>
    <w:rsid w:val="006F508F"/>
    <w:rsid w:val="00713E3A"/>
    <w:rsid w:val="007B0740"/>
    <w:rsid w:val="007C1BAB"/>
    <w:rsid w:val="008648F6"/>
    <w:rsid w:val="00957EA6"/>
    <w:rsid w:val="00967C35"/>
    <w:rsid w:val="009B6A8C"/>
    <w:rsid w:val="009C6907"/>
    <w:rsid w:val="00A059BA"/>
    <w:rsid w:val="00A15CF7"/>
    <w:rsid w:val="00A24793"/>
    <w:rsid w:val="00A556A5"/>
    <w:rsid w:val="00A64DAA"/>
    <w:rsid w:val="00A80B37"/>
    <w:rsid w:val="00A81248"/>
    <w:rsid w:val="00A95A60"/>
    <w:rsid w:val="00AF2A4E"/>
    <w:rsid w:val="00B05E03"/>
    <w:rsid w:val="00B703E9"/>
    <w:rsid w:val="00BE2BE4"/>
    <w:rsid w:val="00C11938"/>
    <w:rsid w:val="00C213D9"/>
    <w:rsid w:val="00C66528"/>
    <w:rsid w:val="00C74716"/>
    <w:rsid w:val="00C915F0"/>
    <w:rsid w:val="00D22573"/>
    <w:rsid w:val="00D26C99"/>
    <w:rsid w:val="00F64ABA"/>
    <w:rsid w:val="00FB65B8"/>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0CCCC"/>
  <w15:chartTrackingRefBased/>
  <w15:docId w15:val="{B1D3DA2E-D323-4123-A337-ADCD1C35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Jazzy%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EBFA0E473E43EC9BC2E881AE943EEA"/>
        <w:category>
          <w:name w:val="General"/>
          <w:gallery w:val="placeholder"/>
        </w:category>
        <w:types>
          <w:type w:val="bbPlcHdr"/>
        </w:types>
        <w:behaviors>
          <w:behavior w:val="content"/>
        </w:behaviors>
        <w:guid w:val="{AF5C2D9B-BB10-4DFA-B4D9-C442E732765F}"/>
      </w:docPartPr>
      <w:docPartBody>
        <w:p w:rsidR="003D7D16" w:rsidRDefault="00000000">
          <w:pPr>
            <w:pStyle w:val="3FEBFA0E473E43EC9BC2E881AE943EEA"/>
          </w:pPr>
          <w:r>
            <w:t>INTRODUCTION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E84"/>
    <w:rsid w:val="00181B97"/>
    <w:rsid w:val="003D7D16"/>
    <w:rsid w:val="00A64DAA"/>
    <w:rsid w:val="00B05E03"/>
    <w:rsid w:val="00F60E8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EBFA0E473E43EC9BC2E881AE943EEA">
    <w:name w:val="3FEBFA0E473E43EC9BC2E881AE943E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5DFF164-3CFC-443D-84DD-027A5EBE205B}">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report.dotx</Template>
  <TotalTime>48</TotalTime>
  <Pages>5</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Mudassar Ahmad</cp:lastModifiedBy>
  <cp:revision>2</cp:revision>
  <dcterms:created xsi:type="dcterms:W3CDTF">2026-04-06T17:11:00Z</dcterms:created>
  <dcterms:modified xsi:type="dcterms:W3CDTF">2026-05-05T16:36:00Z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